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50C" w:rsidRDefault="001B5549">
      <w:pPr>
        <w:pStyle w:val="a5"/>
        <w:spacing w:after="120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-424080</wp:posOffset>
            </wp:positionH>
            <wp:positionV relativeFrom="paragraph">
              <wp:posOffset>-399236</wp:posOffset>
            </wp:positionV>
            <wp:extent cx="6642722" cy="887041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22" cy="8870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9250C" w:rsidRDefault="0029250C">
      <w:pPr>
        <w:pStyle w:val="a5"/>
        <w:spacing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pStyle w:val="a5"/>
        <w:spacing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1B5549">
      <w:pPr>
        <w:pStyle w:val="a5"/>
        <w:spacing w:after="12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МIНIСТЕРСТВО  ОСВIТИ  І  НАУКИ  УКРАЇНИ</w:t>
      </w: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  ТЕХНІЧНИЙ   УНІВЕРСИТЕТ   УКРАЇНИ</w:t>
      </w: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“КИЇВСЬКИЙ  ПОЛІТЕХНІЧНИЙ  ІНСТИТУТ</w:t>
      </w: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ІМЕНІ ІГОРЯ СІКОРСЬКОГО”</w:t>
      </w: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прикладної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математики</w:t>
      </w: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програмного забезпечення комп’ютерних систем</w:t>
      </w: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1B5549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 робота № 3</w:t>
      </w:r>
    </w:p>
    <w:p w:rsidR="0029250C" w:rsidRDefault="001B5549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дисципліни “Основи програмування”</w:t>
      </w:r>
    </w:p>
    <w:p w:rsidR="0029250C" w:rsidRDefault="001B5549">
      <w:pPr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Багатосторінковий веб-сайт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56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15"/>
        <w:gridCol w:w="736"/>
        <w:gridCol w:w="4418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44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Виконав</w:t>
            </w:r>
          </w:p>
          <w:p w:rsidR="0029250C" w:rsidRDefault="00341CC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студент </w:t>
            </w:r>
            <w:r w:rsidR="001B55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курсу</w:t>
            </w:r>
          </w:p>
          <w:p w:rsidR="0029250C" w:rsidRDefault="001B5549">
            <w:pPr>
              <w:spacing w:before="120" w:after="12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групи КП-91</w:t>
            </w:r>
          </w:p>
          <w:p w:rsidR="0029250C" w:rsidRPr="00341CCE" w:rsidRDefault="00341CCE" w:rsidP="00341CCE">
            <w:pPr>
              <w:spacing w:before="240" w:line="240" w:lineRule="auto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Климчук </w:t>
            </w:r>
            <w:r w:rsidR="00E90A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Нікіта Олегович</w:t>
            </w:r>
          </w:p>
          <w:p w:rsidR="0029250C" w:rsidRDefault="0029250C">
            <w:pPr>
              <w:spacing w:before="120" w:after="12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2925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1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Перевірив</w:t>
            </w:r>
          </w:p>
          <w:p w:rsidR="0029250C" w:rsidRDefault="00341CCE">
            <w:pPr>
              <w:spacing w:before="120" w:after="12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“14</w:t>
            </w:r>
            <w:r w:rsidR="001B55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 “</w:t>
            </w:r>
            <w:r w:rsidR="002E1F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травня</w:t>
            </w:r>
            <w:bookmarkStart w:id="0" w:name="_GoBack"/>
            <w:bookmarkEnd w:id="0"/>
            <w:r w:rsidR="001B55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 2020р.</w:t>
            </w:r>
          </w:p>
          <w:p w:rsidR="0029250C" w:rsidRDefault="001B5549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викладач</w:t>
            </w:r>
          </w:p>
          <w:p w:rsidR="0029250C" w:rsidRDefault="001B5549">
            <w:pPr>
              <w:spacing w:before="24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Гадиняк Руслан Анатолійович</w:t>
            </w:r>
          </w:p>
          <w:p w:rsidR="0029250C" w:rsidRDefault="001B5549">
            <w:pPr>
              <w:spacing w:after="12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p>
          <w:p w:rsidR="0029250C" w:rsidRDefault="0029250C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29250C" w:rsidRDefault="0029250C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9250C" w:rsidRPr="00495F17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1CCE" w:rsidRDefault="00341CC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250C" w:rsidRPr="00341CCE" w:rsidRDefault="00341CC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Київ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</w:p>
    <w:p w:rsidR="0029250C" w:rsidRDefault="001B5549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Мета роботи</w:t>
      </w:r>
    </w:p>
    <w:p w:rsidR="0029250C" w:rsidRDefault="001B554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Навчитись створювати веб-сайт, що надає CRUD доступ до ресурсів веб-сервера.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Ознайомитись із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шаблонізаторами веб-сторінок для генерації контенту.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Навчитись створювати HTML-форми для взаємодії користувача із веб-сайтом та обробляти на сервері внесені користувачем дані.</w:t>
      </w:r>
    </w:p>
    <w:p w:rsidR="0029250C" w:rsidRDefault="001B5549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Підготовка</w:t>
      </w:r>
    </w:p>
    <w:p w:rsidR="0029250C" w:rsidRDefault="001B554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Знати:</w:t>
      </w:r>
    </w:p>
    <w:p w:rsidR="0029250C" w:rsidRDefault="001B5549">
      <w:pPr>
        <w:numPr>
          <w:ilvl w:val="0"/>
          <w:numId w:val="1"/>
        </w:numPr>
        <w:spacing w:line="360" w:lineRule="auto"/>
      </w:pPr>
      <w:hyperlink r:id="rId8" w:history="1">
        <w:r>
          <w:rPr>
            <w:rStyle w:val="ae"/>
            <w:rFonts w:ascii="Times New Roman" w:eastAsia="Times New Roman" w:hAnsi="Times New Roman" w:cs="Times New Roman"/>
            <w:color w:val="000000"/>
            <w:sz w:val="28"/>
            <w:szCs w:val="28"/>
          </w:rPr>
          <w:t>Шаблонізацію тексту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допомогою модуля mustache.</w:t>
      </w:r>
    </w:p>
    <w:p w:rsidR="0029250C" w:rsidRDefault="001B554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HTML форми, їх призначення, принципи роботи та обмеження.</w:t>
      </w:r>
    </w:p>
    <w:p w:rsidR="0029250C" w:rsidRDefault="001B554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Типи елементів вводу у формах для рі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зних типів даних.</w:t>
      </w:r>
    </w:p>
    <w:p w:rsidR="0029250C" w:rsidRDefault="001B554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 форми для завантаження файлів.</w:t>
      </w:r>
    </w:p>
    <w:p w:rsidR="0029250C" w:rsidRDefault="001B554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Потрібно:</w:t>
      </w:r>
    </w:p>
    <w:p w:rsidR="0029250C" w:rsidRDefault="001B554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Ініціалізація проекту завдання </w:t>
      </w:r>
    </w:p>
    <w:p w:rsidR="0029250C" w:rsidRDefault="001B5549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 у навчальному репозиторії директорію проекту labs/lab3 і перейти до неї у редакторі.</w:t>
      </w:r>
    </w:p>
    <w:p w:rsidR="0029250C" w:rsidRDefault="001B5549">
      <w:pPr>
        <w:numPr>
          <w:ilvl w:val="1"/>
          <w:numId w:val="2"/>
        </w:numPr>
        <w:spacing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Скопіювати у корінь проекту код, налаштування та дані з </w:t>
      </w:r>
      <w:hyperlink r:id="rId9" w:history="1">
        <w:r>
          <w:rPr>
            <w:rStyle w:val="ae"/>
            <w:rFonts w:ascii="Times New Roman" w:eastAsia="Times New Roman" w:hAnsi="Times New Roman" w:cs="Times New Roman"/>
            <w:color w:val="000000"/>
            <w:sz w:val="28"/>
            <w:szCs w:val="28"/>
          </w:rPr>
          <w:t>ЛР№2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250C" w:rsidRDefault="001B554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 у корені проекту директорії public i views.</w:t>
      </w:r>
    </w:p>
    <w:p w:rsidR="0029250C" w:rsidRDefault="001B554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Встановити: </w:t>
      </w:r>
    </w:p>
    <w:p w:rsidR="0029250C" w:rsidRPr="00341CCE" w:rsidRDefault="001B5549">
      <w:pPr>
        <w:numPr>
          <w:ilvl w:val="1"/>
          <w:numId w:val="2"/>
        </w:numPr>
        <w:spacing w:line="360" w:lineRule="auto"/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Локальні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пакети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npm i consolidate swig mustache busboy-body-parser</w:t>
      </w:r>
    </w:p>
    <w:p w:rsidR="0029250C" w:rsidRDefault="001B554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Замітки:</w:t>
      </w:r>
    </w:p>
    <w:p w:rsidR="0029250C" w:rsidRDefault="001B5549">
      <w:pPr>
        <w:numPr>
          <w:ilvl w:val="0"/>
          <w:numId w:val="3"/>
        </w:numPr>
        <w:spacing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 обрати інший шаблоніза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 (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template engine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замість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Mustache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250C" w:rsidRDefault="001B5549">
      <w:pPr>
        <w:pStyle w:val="3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Завдання</w:t>
      </w:r>
    </w:p>
    <w:p w:rsidR="0029250C" w:rsidRDefault="001B5549">
      <w:pPr>
        <w:suppressAutoHyphens w:val="0"/>
        <w:spacing w:before="100" w:after="100" w:line="240" w:lineRule="auto"/>
        <w:textAlignment w:val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</w:rPr>
        <w:t xml:space="preserve">Реалізувати багатосторінковий веб-сайт із заданою структурою розділів: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4145276" cy="3360420"/>
            <wp:effectExtent l="0" t="0" r="7624" b="0"/>
            <wp:docPr id="2" name="Рисунок 30" descr="Sitema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76" cy="3360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9250C" w:rsidRDefault="001B5549">
      <w:pPr>
        <w:suppressAutoHyphens w:val="0"/>
        <w:spacing w:before="100" w:after="100" w:line="240" w:lineRule="auto"/>
        <w:textAlignment w:val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</w:rPr>
        <w:t>Забезпечити можливість пошуку, пагінації, додавання та видалення сутностей за варіантом.</w:t>
      </w:r>
    </w:p>
    <w:p w:rsidR="0029250C" w:rsidRDefault="001B5549">
      <w:pPr>
        <w:jc w:val="center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казівки до виконання</w:t>
      </w:r>
    </w:p>
    <w:p w:rsidR="0029250C" w:rsidRDefault="001B5549">
      <w:pPr>
        <w:pStyle w:val="ad"/>
      </w:pPr>
      <w:r>
        <w:rPr>
          <w:color w:val="000000"/>
          <w:sz w:val="28"/>
          <w:szCs w:val="28"/>
        </w:rPr>
        <w:t xml:space="preserve">Якщо ви будете </w:t>
      </w:r>
      <w:r>
        <w:rPr>
          <w:color w:val="000000"/>
          <w:sz w:val="28"/>
          <w:szCs w:val="28"/>
        </w:rPr>
        <w:t xml:space="preserve">використовувати 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nodemon</w:t>
      </w:r>
      <w:r>
        <w:rPr>
          <w:color w:val="000000"/>
          <w:sz w:val="28"/>
          <w:szCs w:val="28"/>
        </w:rPr>
        <w:t xml:space="preserve">, додайте у корінь вашого проекту файл 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nodemon.json</w:t>
      </w:r>
      <w:r>
        <w:rPr>
          <w:color w:val="000000"/>
          <w:sz w:val="28"/>
          <w:szCs w:val="28"/>
        </w:rPr>
        <w:t xml:space="preserve"> для ігнорування змін у директорії 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data</w:t>
      </w:r>
      <w:r>
        <w:rPr>
          <w:color w:val="000000"/>
          <w:sz w:val="28"/>
          <w:szCs w:val="28"/>
        </w:rPr>
        <w:t>:</w:t>
      </w:r>
    </w:p>
    <w:p w:rsidR="0029250C" w:rsidRDefault="001B5549">
      <w:pPr>
        <w:pStyle w:val="HTML0"/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{</w:t>
      </w:r>
    </w:p>
    <w:p w:rsidR="0029250C" w:rsidRDefault="001B5549">
      <w:pPr>
        <w:pStyle w:val="HTML0"/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Style w:val="hljs-attr"/>
          <w:rFonts w:ascii="Times New Roman" w:hAnsi="Times New Roman" w:cs="Times New Roman"/>
          <w:color w:val="000000"/>
          <w:sz w:val="28"/>
          <w:szCs w:val="28"/>
        </w:rPr>
        <w:t>"verbose"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Style w:val="hljs-literal"/>
          <w:rFonts w:ascii="Times New Roman" w:hAnsi="Times New Roman" w:cs="Times New Roman"/>
          <w:color w:val="000000"/>
          <w:sz w:val="28"/>
          <w:szCs w:val="28"/>
        </w:rPr>
        <w:t>true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,</w:t>
      </w:r>
    </w:p>
    <w:p w:rsidR="0029250C" w:rsidRDefault="001B5549">
      <w:pPr>
        <w:pStyle w:val="HTML0"/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Style w:val="hljs-attr"/>
          <w:rFonts w:ascii="Times New Roman" w:hAnsi="Times New Roman" w:cs="Times New Roman"/>
          <w:color w:val="000000"/>
          <w:sz w:val="28"/>
          <w:szCs w:val="28"/>
        </w:rPr>
        <w:t>"ignore"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: [</w:t>
      </w:r>
      <w:r>
        <w:rPr>
          <w:rStyle w:val="hljs-string"/>
          <w:rFonts w:ascii="Times New Roman" w:hAnsi="Times New Roman" w:cs="Times New Roman"/>
          <w:color w:val="000000"/>
          <w:sz w:val="28"/>
          <w:szCs w:val="28"/>
        </w:rPr>
        <w:t>"data/*"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]</w:t>
      </w:r>
    </w:p>
    <w:p w:rsidR="0029250C" w:rsidRDefault="001B5549">
      <w:pPr>
        <w:pStyle w:val="HTML0"/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}</w:t>
      </w:r>
    </w:p>
    <w:p w:rsidR="0029250C" w:rsidRDefault="001B5549">
      <w:pPr>
        <w:pStyle w:val="ad"/>
      </w:pPr>
      <w:r>
        <w:rPr>
          <w:color w:val="000000"/>
          <w:sz w:val="28"/>
          <w:szCs w:val="28"/>
        </w:rPr>
        <w:t xml:space="preserve">Підключіть до сервера модуль 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morgan</w:t>
      </w:r>
      <w:r>
        <w:rPr>
          <w:color w:val="000000"/>
          <w:sz w:val="28"/>
          <w:szCs w:val="28"/>
        </w:rPr>
        <w:t xml:space="preserve"> для відслідковування всіх запитів:</w:t>
      </w:r>
    </w:p>
    <w:p w:rsidR="0029250C" w:rsidRPr="00341CCE" w:rsidRDefault="001B5549">
      <w:pPr>
        <w:pStyle w:val="HTML0"/>
        <w:rPr>
          <w:lang w:val="en-US"/>
        </w:rPr>
      </w:pPr>
      <w:r>
        <w:rPr>
          <w:rStyle w:val="hljs-keyword"/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app = 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express();</w:t>
      </w:r>
    </w:p>
    <w:p w:rsidR="0029250C" w:rsidRPr="00341CCE" w:rsidRDefault="001B5549">
      <w:pPr>
        <w:pStyle w:val="HTML0"/>
        <w:rPr>
          <w:lang w:val="en-US"/>
        </w:rPr>
      </w:pPr>
      <w:r>
        <w:rPr>
          <w:rStyle w:val="hljs-comment"/>
          <w:rFonts w:ascii="Times New Roman" w:hAnsi="Times New Roman" w:cs="Times New Roman"/>
          <w:color w:val="000000"/>
          <w:sz w:val="28"/>
          <w:szCs w:val="28"/>
          <w:lang w:val="en-US"/>
        </w:rPr>
        <w:t>//...</w:t>
      </w:r>
    </w:p>
    <w:p w:rsidR="0029250C" w:rsidRPr="00341CCE" w:rsidRDefault="001B5549">
      <w:pPr>
        <w:pStyle w:val="HTML0"/>
        <w:rPr>
          <w:lang w:val="en-US"/>
        </w:rPr>
      </w:pPr>
      <w:r>
        <w:rPr>
          <w:rStyle w:val="hljs-keyword"/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morgan = </w:t>
      </w:r>
      <w:r>
        <w:rPr>
          <w:rStyle w:val="hljs-builtin"/>
          <w:rFonts w:ascii="Times New Roman" w:hAnsi="Times New Roman" w:cs="Times New Roman"/>
          <w:color w:val="000000"/>
          <w:sz w:val="28"/>
          <w:szCs w:val="28"/>
          <w:lang w:val="en-US"/>
        </w:rPr>
        <w:t>require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>
        <w:rPr>
          <w:rStyle w:val="hljs-string"/>
          <w:rFonts w:ascii="Times New Roman" w:hAnsi="Times New Roman" w:cs="Times New Roman"/>
          <w:color w:val="000000"/>
          <w:sz w:val="28"/>
          <w:szCs w:val="28"/>
          <w:lang w:val="en-US"/>
        </w:rPr>
        <w:t>'morgan'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9250C" w:rsidRPr="00341CCE" w:rsidRDefault="001B5549">
      <w:pPr>
        <w:pStyle w:val="HTML0"/>
        <w:rPr>
          <w:lang w:val="en-US"/>
        </w:rPr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app.use(morgan(</w:t>
      </w:r>
      <w:r>
        <w:rPr>
          <w:rStyle w:val="hljs-string"/>
          <w:rFonts w:ascii="Times New Roman" w:hAnsi="Times New Roman" w:cs="Times New Roman"/>
          <w:color w:val="000000"/>
          <w:sz w:val="28"/>
          <w:szCs w:val="28"/>
          <w:lang w:val="en-US"/>
        </w:rPr>
        <w:t>'dev'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29250C" w:rsidRPr="00341CCE" w:rsidRDefault="001B5549">
      <w:pPr>
        <w:pStyle w:val="ad"/>
        <w:rPr>
          <w:lang w:val="en-US"/>
        </w:rPr>
      </w:pPr>
      <w:r>
        <w:rPr>
          <w:color w:val="000000"/>
          <w:sz w:val="28"/>
          <w:szCs w:val="28"/>
        </w:rPr>
        <w:t>Можливі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помилки</w:t>
      </w:r>
      <w:r>
        <w:rPr>
          <w:color w:val="000000"/>
          <w:sz w:val="28"/>
          <w:szCs w:val="28"/>
          <w:lang w:val="en-US"/>
        </w:rPr>
        <w:t>:</w:t>
      </w:r>
    </w:p>
    <w:p w:rsidR="0029250C" w:rsidRDefault="001B5549">
      <w:pPr>
        <w:numPr>
          <w:ilvl w:val="0"/>
          <w:numId w:val="4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Сервер не повинен виконувати запити сам до себе.</w:t>
      </w:r>
    </w:p>
    <w:p w:rsidR="0029250C" w:rsidRDefault="001B5549">
      <w:pPr>
        <w:numPr>
          <w:ilvl w:val="0"/>
          <w:numId w:val="4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 коді і розмітці не має бути захардкоджених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localhost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(хостнейм) та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3000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(номер порта) окрім одного місця в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app.js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(або в налаштуваннях). Сайт має коректно працювати після зміни номера порта на будь-який інший. Для цього всі URL мають починатись на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або бути відносними.</w:t>
      </w:r>
    </w:p>
    <w:p w:rsidR="0029250C" w:rsidRDefault="001B5549">
      <w:pPr>
        <w:numPr>
          <w:ilvl w:val="0"/>
          <w:numId w:val="4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У коді обробників/контроллерах не повинно бути конкатенації рядків з HTML розміткою. Вся розмітка </w:t>
      </w:r>
      <w:r>
        <w:rPr>
          <w:rFonts w:ascii="Times New Roman" w:hAnsi="Times New Roman" w:cs="Times New Roman"/>
          <w:color w:val="000000"/>
          <w:sz w:val="28"/>
          <w:szCs w:val="28"/>
        </w:rPr>
        <w:t>розміщується в HTML файлах та/чи шаблонах. Шаблону можна передати булеві змінні чи інші дані, на основі яких шаблонними конструкціями змінювати вид згенерованої сторінки.</w:t>
      </w:r>
    </w:p>
    <w:p w:rsidR="0029250C" w:rsidRDefault="001B5549">
      <w:pPr>
        <w:pStyle w:val="a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винекненні проблем використовуйте Debug в VSCode та вкладку Networking в Develope</w:t>
      </w:r>
      <w:r>
        <w:rPr>
          <w:color w:val="000000"/>
          <w:sz w:val="28"/>
          <w:szCs w:val="28"/>
        </w:rPr>
        <w:t>r Tools вашого браузера</w:t>
      </w:r>
    </w:p>
    <w:p w:rsidR="0029250C" w:rsidRDefault="001B5549">
      <w:pPr>
        <w:pStyle w:val="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Частина 1. HTML та CSS</w:t>
      </w:r>
    </w:p>
    <w:p w:rsidR="0029250C" w:rsidRDefault="001B5549">
      <w:pPr>
        <w:numPr>
          <w:ilvl w:val="0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Всі HTML файли розміщувати у директорії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views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250C" w:rsidRDefault="001B5549">
      <w:pPr>
        <w:numPr>
          <w:ilvl w:val="0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Реалізувати основні розділи сайту: 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</w:pP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Home</w:t>
      </w:r>
      <w:r>
        <w:rPr>
          <w:rFonts w:ascii="Times New Roman" w:hAnsi="Times New Roman" w:cs="Times New Roman"/>
          <w:color w:val="000000"/>
          <w:sz w:val="28"/>
          <w:szCs w:val="28"/>
        </w:rPr>
        <w:t>. Додати на головну сторінку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index.html</w:t>
      </w:r>
      <w:r>
        <w:rPr>
          <w:rFonts w:ascii="Times New Roman" w:hAnsi="Times New Roman" w:cs="Times New Roman"/>
          <w:color w:val="000000"/>
          <w:sz w:val="28"/>
          <w:szCs w:val="28"/>
        </w:rPr>
        <w:t>) назву сайту і додаткову інформацію про сайт і його призначення (параграф опису).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</w:pP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Users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Сторінки користувачів: 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файл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users.html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зі списком користувачів.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файли для одного користувача (наприклад,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user.html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). Додати на сторінку інформацію про будь-якого користувача: </w:t>
      </w:r>
    </w:p>
    <w:p w:rsidR="0029250C" w:rsidRDefault="001B5549">
      <w:pPr>
        <w:numPr>
          <w:ilvl w:val="3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Логін.</w:t>
      </w:r>
    </w:p>
    <w:p w:rsidR="0029250C" w:rsidRDefault="001B5549">
      <w:pPr>
        <w:numPr>
          <w:ilvl w:val="3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Повне ім'я.</w:t>
      </w:r>
    </w:p>
    <w:p w:rsidR="0029250C" w:rsidRDefault="001B5549">
      <w:pPr>
        <w:numPr>
          <w:ilvl w:val="3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Дату реєстрації на сайті.</w:t>
      </w:r>
    </w:p>
    <w:p w:rsidR="0029250C" w:rsidRDefault="001B5549">
      <w:pPr>
        <w:numPr>
          <w:ilvl w:val="3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Параграф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із біографією.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Зв'язати сторінки так, щоби 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index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можна було перейти до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а 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 сторінки з користувача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user.html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</w:pP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{Entities}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назву замінити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). Сторінки сутностей за варіантом: 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файл зі списом сутностей (наприклад,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{entities}.html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кожен елемент списку - посилання на сутність.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файли для однієї сутності (наприклад,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{entity}.html</w:t>
      </w:r>
      <w:r>
        <w:rPr>
          <w:rFonts w:ascii="Times New Roman" w:hAnsi="Times New Roman" w:cs="Times New Roman"/>
          <w:color w:val="000000"/>
          <w:sz w:val="28"/>
          <w:szCs w:val="28"/>
        </w:rPr>
        <w:t>). У файлі розмістити детальну інформацію про будь-яку сутність.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Зв'язати сторінки так, щоби 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index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можна було перейти до списку сутностей, а зі спис</w:t>
      </w:r>
      <w:r>
        <w:rPr>
          <w:rFonts w:ascii="Times New Roman" w:hAnsi="Times New Roman" w:cs="Times New Roman"/>
          <w:color w:val="000000"/>
          <w:sz w:val="28"/>
          <w:szCs w:val="28"/>
        </w:rPr>
        <w:t>ку сутностей до конкретної сутності.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</w:pP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About</w:t>
      </w:r>
      <w:r>
        <w:rPr>
          <w:rFonts w:ascii="Times New Roman" w:hAnsi="Times New Roman" w:cs="Times New Roman"/>
          <w:color w:val="000000"/>
          <w:sz w:val="28"/>
          <w:szCs w:val="28"/>
        </w:rPr>
        <w:t>. Створити сторінку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about.html</w:t>
      </w:r>
      <w:r>
        <w:rPr>
          <w:rFonts w:ascii="Times New Roman" w:hAnsi="Times New Roman" w:cs="Times New Roman"/>
          <w:color w:val="000000"/>
          <w:sz w:val="28"/>
          <w:szCs w:val="28"/>
        </w:rPr>
        <w:t>) із додатковим описом сайту і інформацією про автора сайту.</w:t>
      </w:r>
    </w:p>
    <w:p w:rsidR="0029250C" w:rsidRDefault="001B5549">
      <w:pPr>
        <w:numPr>
          <w:ilvl w:val="0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Додаткові зміни: 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>Меню сайту. Створити список посилань на основні розділи сайту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Home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{Entities}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 xml:space="preserve">замінити на </w:t>
      </w:r>
      <w:r>
        <w:rPr>
          <w:rStyle w:val="af"/>
          <w:rFonts w:ascii="Times New Roman" w:hAnsi="Times New Roman" w:cs="Times New Roman"/>
          <w:color w:val="000000"/>
          <w:sz w:val="28"/>
          <w:szCs w:val="28"/>
        </w:rPr>
        <w:t>назву ваших сутностей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About</w:t>
      </w:r>
      <w:r>
        <w:rPr>
          <w:rFonts w:ascii="Times New Roman" w:hAnsi="Times New Roman" w:cs="Times New Roman"/>
          <w:color w:val="000000"/>
          <w:sz w:val="28"/>
          <w:szCs w:val="28"/>
        </w:rPr>
        <w:t>) і додати його до всіх створених сторінок.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Зображення: 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public/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директорію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images/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і додати у неї мінімум 3 зображення довільних форматів (наприклад,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images/logo.png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images/user.png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images/{entity}.png</w:t>
      </w:r>
      <w:r>
        <w:rPr>
          <w:rFonts w:ascii="Times New Roman" w:hAnsi="Times New Roman" w:cs="Times New Roman"/>
          <w:color w:val="000000"/>
          <w:sz w:val="28"/>
          <w:szCs w:val="28"/>
        </w:rPr>
        <w:t>). Також можн</w:t>
      </w:r>
      <w:r>
        <w:rPr>
          <w:rFonts w:ascii="Times New Roman" w:hAnsi="Times New Roman" w:cs="Times New Roman"/>
          <w:color w:val="000000"/>
          <w:sz w:val="28"/>
          <w:szCs w:val="28"/>
        </w:rPr>
        <w:t>а додати декілька зображень для сутностей.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Додати зображення за допомогою тегів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img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відповідні сторінки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index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user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{entity}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29250C" w:rsidRDefault="001B5549">
      <w:pPr>
        <w:numPr>
          <w:ilvl w:val="1"/>
          <w:numId w:val="5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Стилізація сайту: 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Створити 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public/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директорію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stylesheets/</w:t>
      </w:r>
      <w:r>
        <w:rPr>
          <w:rFonts w:ascii="Times New Roman" w:hAnsi="Times New Roman" w:cs="Times New Roman"/>
          <w:color w:val="000000"/>
          <w:sz w:val="28"/>
          <w:szCs w:val="28"/>
        </w:rPr>
        <w:t>, додати у неї файл з CSS-стилем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stylesheets/style.css</w:t>
      </w:r>
      <w:r>
        <w:rPr>
          <w:rFonts w:ascii="Times New Roman" w:hAnsi="Times New Roman" w:cs="Times New Roman"/>
          <w:color w:val="000000"/>
          <w:sz w:val="28"/>
          <w:szCs w:val="28"/>
        </w:rPr>
        <w:t>) та під</w:t>
      </w:r>
      <w:r>
        <w:rPr>
          <w:rFonts w:ascii="Times New Roman" w:hAnsi="Times New Roman" w:cs="Times New Roman"/>
          <w:color w:val="000000"/>
          <w:sz w:val="28"/>
          <w:szCs w:val="28"/>
        </w:rPr>
        <w:t>ключити цей стиль до всіх створених веб-сторінок.</w:t>
      </w:r>
    </w:p>
    <w:p w:rsidR="0029250C" w:rsidRDefault="001B5549">
      <w:pPr>
        <w:numPr>
          <w:ilvl w:val="2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>Оформити стиль веб</w:t>
      </w:r>
      <w:r>
        <w:rPr>
          <w:color w:val="000000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сторінок за вимогами.</w:t>
      </w:r>
    </w:p>
    <w:p w:rsidR="0029250C" w:rsidRDefault="001B5549">
      <w:pPr>
        <w:numPr>
          <w:ilvl w:val="0"/>
          <w:numId w:val="5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Відкрити файл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views/index.html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 будь-якому веб-браузері та перевірити показ веб-сторінок та навігації по статичному сайту.</w:t>
      </w:r>
    </w:p>
    <w:p w:rsidR="0029250C" w:rsidRDefault="001B5549">
      <w:pPr>
        <w:pStyle w:val="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Частина 2. Шаблонізація веб-сторінок</w:t>
      </w:r>
    </w:p>
    <w:p w:rsidR="0029250C" w:rsidRDefault="001B5549">
      <w:pPr>
        <w:numPr>
          <w:ilvl w:val="0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Використати ExpressJS веб-сервер із попереднього завдання. 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Налаштувати у сервері шлях для отримання статичних файлів із директорії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public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(див. Додатки). В результаті, якщо сервер запущений на порті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3000</w:t>
      </w:r>
      <w:r>
        <w:rPr>
          <w:rFonts w:ascii="Times New Roman" w:hAnsi="Times New Roman" w:cs="Times New Roman"/>
          <w:color w:val="000000"/>
          <w:sz w:val="28"/>
          <w:szCs w:val="28"/>
        </w:rPr>
        <w:t>, у браузері має стати доступний файл стилю по шляху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http://localhost:3000/stylesheets/style.css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всі інші файли з директорії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public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Оновити у HTML-сторінках URL-шляхи до CSS файлів та статичних зображень.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Реалізувати на сервері обробники запитів (роутери і контроллери) для отримання відповідних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веб-документів із директорії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views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Наприклад: 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GET /               -&gt; views/index.html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GET /users          -&gt; views/users.html</w:t>
      </w:r>
    </w:p>
    <w:p w:rsidR="0029250C" w:rsidRPr="00341CCE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  <w:rPr>
          <w:lang w:val="en-US"/>
        </w:rPr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GET /users/:id      -&gt; views/user.html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GET /{entities}     -&gt; views/{entities}.html</w:t>
      </w:r>
    </w:p>
    <w:p w:rsidR="0029250C" w:rsidRPr="00341CCE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  <w:rPr>
          <w:lang w:val="en-US"/>
        </w:rPr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GET /{entities}/:id -&gt; views/{entity}.html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G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ET /about          -&gt; views/about.html</w:t>
      </w:r>
    </w:p>
    <w:p w:rsidR="0029250C" w:rsidRDefault="001B5549">
      <w:pPr>
        <w:ind w:left="1440"/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включення цієї можливості використайте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consolidate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i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swig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код налаштування із Додатків (Використання HTML view).</w:t>
      </w:r>
    </w:p>
    <w:p w:rsidR="0029250C" w:rsidRDefault="001B5549">
      <w:pPr>
        <w:numPr>
          <w:ilvl w:val="0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Шаблонізація 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Виділити із HTML-сторінок шаблони для вставки у них об’єктів моделей за допомогою 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браного шаблонізатора (наприклад, Mustache). Повинні з'явитися наступні шаблони: 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>views/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index.mst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users.mst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user.mst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{entities}.mst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{entity}.mst</w:t>
      </w:r>
    </w:p>
    <w:p w:rsidR="0029250C" w:rsidRDefault="001B5549">
      <w:pPr>
        <w:pStyle w:val="HTML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-524"/>
          <w:tab w:val="left" w:pos="392"/>
          <w:tab w:val="left" w:pos="1308"/>
          <w:tab w:val="left" w:pos="2224"/>
          <w:tab w:val="left" w:pos="3140"/>
          <w:tab w:val="left" w:pos="4056"/>
          <w:tab w:val="left" w:pos="4972"/>
          <w:tab w:val="left" w:pos="5888"/>
          <w:tab w:val="left" w:pos="6804"/>
          <w:tab w:val="left" w:pos="7720"/>
          <w:tab w:val="left" w:pos="8636"/>
          <w:tab w:val="left" w:pos="9552"/>
          <w:tab w:val="left" w:pos="10468"/>
          <w:tab w:val="left" w:pos="11384"/>
          <w:tab w:val="left" w:pos="12300"/>
          <w:tab w:val="left" w:pos="13216"/>
        </w:tabs>
      </w:pP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   about.mst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Видалити HTML файли.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Виділити 3 часткові шаблони і помістити їх 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views/partials/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29250C" w:rsidRDefault="001B5549">
      <w:pPr>
        <w:numPr>
          <w:ilvl w:val="2"/>
          <w:numId w:val="6"/>
        </w:numPr>
        <w:suppressAutoHyphens w:val="0"/>
        <w:spacing w:before="100" w:after="100" w:line="240" w:lineRule="auto"/>
        <w:textAlignment w:val="auto"/>
      </w:pP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head.mst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винести сюди все спільне з тегу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head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шаблонів</w:t>
      </w:r>
    </w:p>
    <w:p w:rsidR="0029250C" w:rsidRDefault="001B5549">
      <w:pPr>
        <w:numPr>
          <w:ilvl w:val="2"/>
          <w:numId w:val="6"/>
        </w:numPr>
        <w:suppressAutoHyphens w:val="0"/>
        <w:spacing w:before="100" w:after="100" w:line="240" w:lineRule="auto"/>
        <w:textAlignment w:val="auto"/>
      </w:pP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header.mst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винести спільну розмітку "шапки" із тегу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body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шаблонів</w:t>
      </w:r>
    </w:p>
    <w:p w:rsidR="0029250C" w:rsidRDefault="001B5549">
      <w:pPr>
        <w:numPr>
          <w:ilvl w:val="2"/>
          <w:numId w:val="6"/>
        </w:numPr>
        <w:suppressAutoHyphens w:val="0"/>
        <w:spacing w:before="100" w:after="100" w:line="240" w:lineRule="auto"/>
        <w:textAlignment w:val="auto"/>
      </w:pP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footer.mst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винести спільну розмітку "підвалу" із тегу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body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шаблонів</w:t>
      </w:r>
    </w:p>
    <w:p w:rsidR="0029250C" w:rsidRDefault="001B5549">
      <w:pPr>
        <w:numPr>
          <w:ilvl w:val="1"/>
          <w:numId w:val="6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Включити часткові шаблони у всі інші </w:t>
      </w:r>
      <w:r>
        <w:rPr>
          <w:rFonts w:ascii="Times New Roman" w:hAnsi="Times New Roman" w:cs="Times New Roman"/>
          <w:color w:val="000000"/>
          <w:sz w:val="28"/>
          <w:szCs w:val="28"/>
        </w:rPr>
        <w:t>шаблони.</w:t>
      </w:r>
    </w:p>
    <w:p w:rsidR="0029250C" w:rsidRDefault="001B5549">
      <w:pPr>
        <w:pStyle w:val="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Частина 3. HTML-форми і CRUD операції для сутностей</w:t>
      </w:r>
    </w:p>
    <w:p w:rsidR="0029250C" w:rsidRDefault="001B5549">
      <w:pPr>
        <w:numPr>
          <w:ilvl w:val="0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Пошук сутностей по назві 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Модифікувати веб-сторінку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/{entities}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 сутностями так, щоби можна було шукати сутності по частковому співпадінню рядка назви за допомогою HTML форми із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GET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запитом.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Сто</w:t>
      </w:r>
      <w:r>
        <w:rPr>
          <w:rFonts w:ascii="Times New Roman" w:hAnsi="Times New Roman" w:cs="Times New Roman"/>
          <w:color w:val="000000"/>
          <w:sz w:val="28"/>
          <w:szCs w:val="28"/>
        </w:rPr>
        <w:t>рінка має містити спеціальні компоненти для інформування користувача про те, для якого пошукового запиту відображаються результати.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Додати пагінацію результатів. Показувати користувачу номер поточної сторінки та загальну кількість сторінок із посиланнями д</w:t>
      </w:r>
      <w:r>
        <w:rPr>
          <w:rFonts w:ascii="Times New Roman" w:hAnsi="Times New Roman" w:cs="Times New Roman"/>
          <w:color w:val="000000"/>
          <w:sz w:val="28"/>
          <w:szCs w:val="28"/>
        </w:rPr>
        <w:t>ля переходу на попередню/наступну/довільну сторінку.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Якщо в результаті пошуку не було знайдено жодних об'єктів, додавати на сторінку спеціальне повідомлення про це.</w:t>
      </w:r>
    </w:p>
    <w:p w:rsidR="0029250C" w:rsidRDefault="001B5549">
      <w:pPr>
        <w:numPr>
          <w:ilvl w:val="0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Створення нових сутностей 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Створити сторінку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/{entities}/new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і додати на неї HTML форму для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створення нової сутності (за варіантом) за допомогою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POST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запиту.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Дана форма обов’язково повинна мати одне поле для завантаження на сервер файлу (зображення чи ін.), що пов'язаний із типом об'єкта.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Завантажені файли розміщувати у директорії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data/media/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Додати у веб-сервер обробник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GET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запитів на отримання файлів із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data/media/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У поля сутностей зберігати URL для отримання цих файлів через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GET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запити до веб-сервера.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>Після створення нової сутності і присвоєння їй ідентифікатора, перенаправити на сторінку н</w:t>
      </w:r>
      <w:r>
        <w:rPr>
          <w:rFonts w:ascii="Times New Roman" w:hAnsi="Times New Roman" w:cs="Times New Roman"/>
          <w:color w:val="000000"/>
          <w:sz w:val="28"/>
          <w:szCs w:val="28"/>
        </w:rPr>
        <w:t>ової сутності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/{entities}/:id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29250C" w:rsidRDefault="001B5549">
      <w:pPr>
        <w:numPr>
          <w:ilvl w:val="0"/>
          <w:numId w:val="7"/>
        </w:numPr>
        <w:suppressAutoHyphens w:val="0"/>
        <w:spacing w:before="100" w:after="100" w:line="240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Видалення сутностей </w:t>
      </w:r>
    </w:p>
    <w:p w:rsidR="0029250C" w:rsidRDefault="001B5549">
      <w:pPr>
        <w:numPr>
          <w:ilvl w:val="1"/>
          <w:numId w:val="7"/>
        </w:numPr>
        <w:suppressAutoHyphens w:val="0"/>
        <w:spacing w:before="100" w:after="100" w:line="240" w:lineRule="auto"/>
        <w:textAlignment w:val="auto"/>
      </w:pPr>
      <w:r>
        <w:rPr>
          <w:rFonts w:ascii="Times New Roman" w:hAnsi="Times New Roman" w:cs="Times New Roman"/>
          <w:color w:val="000000"/>
          <w:sz w:val="28"/>
          <w:szCs w:val="28"/>
        </w:rPr>
        <w:t>На сторінці перегляду інформації про окрему сутність (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/{entities}/:id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 додати форму (яка виглядатиме як кнопка, посилання чи зображення) для видалення поточної сутності за допомогою </w:t>
      </w:r>
      <w:r>
        <w:rPr>
          <w:rStyle w:val="HTML"/>
          <w:rFonts w:ascii="Times New Roman" w:eastAsia="Arial" w:hAnsi="Times New Roman" w:cs="Times New Roman"/>
          <w:color w:val="000000"/>
          <w:sz w:val="28"/>
          <w:szCs w:val="28"/>
        </w:rPr>
        <w:t>POST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запиту.</w:t>
      </w:r>
    </w:p>
    <w:p w:rsidR="0029250C" w:rsidRDefault="0029250C">
      <w:pPr>
        <w:pageBreakBefore/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250C" w:rsidRDefault="001B554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Діагр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ама залежностей модулів</w:t>
      </w:r>
    </w:p>
    <w:p w:rsidR="0029250C" w:rsidRDefault="00E90AEA">
      <w:r>
        <w:rPr>
          <w:noProof/>
          <w:lang w:eastAsia="ru-RU" w:bidi="ar-SA"/>
        </w:rPr>
        <w:drawing>
          <wp:inline distT="0" distB="0" distL="0" distR="0" wp14:anchorId="5A59FB14" wp14:editId="24D9F19B">
            <wp:extent cx="6050280" cy="5803330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25" t="20015" r="56487" b="16566"/>
                    <a:stretch/>
                  </pic:blipFill>
                  <pic:spPr bwMode="auto">
                    <a:xfrm>
                      <a:off x="0" y="0"/>
                      <a:ext cx="6053081" cy="580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50C" w:rsidRDefault="0029250C">
      <w:pPr>
        <w:pageBreakBefore/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250C" w:rsidRDefault="001B5549">
      <w:pPr>
        <w:widowControl w:val="0"/>
        <w:suppressAutoHyphens w:val="0"/>
        <w:spacing w:line="240" w:lineRule="auto"/>
        <w:jc w:val="center"/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Код вс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іх модулів</w:t>
      </w:r>
    </w:p>
    <w:p w:rsidR="0029250C" w:rsidRDefault="0029250C">
      <w:pPr>
        <w:widowControl w:val="0"/>
        <w:suppressAutoHyphens w:val="0"/>
        <w:spacing w:line="240" w:lineRule="auto"/>
        <w:jc w:val="center"/>
        <w:rPr>
          <w:color w:val="000000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E90AEA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server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.js</w:t>
            </w:r>
          </w:p>
        </w:tc>
      </w:tr>
      <w:tr w:rsidR="0029250C" w:rsidRPr="00341CCE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'use strict';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bodyParser = require('body-parser');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busboyBodyParser = require('busboy-body-parser');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morgan = require('morgan');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consolidate = require('consolidate');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express = require('express');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app = express();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apiRouter = require('./Routes/ApiRouter');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mstRouter = require('./Routes/MstRouter');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mustache_ex = require('mustache-express');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path = require('path');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app.use(bodyParser.urlencoded({ extended: true }))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app.use(bodyParser.json());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app.use(busboyBodyParser());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app.use('/api', apiRouter);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app.use('', mstRouter);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app.use(express.static("./public"));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app.use(express.static("./Data"));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app.use(morgan('dev'));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expressSwaggerGenerator = require('express-swagger-generator');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expressSwagger = expressSwaggerGenerator(app);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options =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swaggerDefinition: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info: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description: 'description',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title: 'title',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version: '1.0.0',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host: 'localhost:3000',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produces: ["application/json"],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basedir: __dirname,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files: ['./routes/**/*.js', './models/**/*.js'],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expressSwagger(options);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viewsDir = path.join(__dirname, 'views');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app.engine("mst", mustache_ex(path.join(viewsDir, "partials")));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app.set('views', viewsDir);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app.set('view engine', 'mst');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app.listen(3000, () =&gt;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});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Mst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Route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.js</w:t>
            </w:r>
          </w:p>
        </w:tc>
      </w:tr>
      <w:tr w:rsidR="0029250C" w:rsidRPr="00341CCE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userRouter = require('./UserRouterMst');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tourRouter = require('./TourRouterMst');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Router = require('express').Router();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Router.use('/users', userRouter);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Router.use('/tours', tourRouter);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Router.get('/', function (req, res)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res.render('index', { index_current: 'current', home_link: 'disabled_link' 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Router.get('/about', function (req, res)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res.render('about', { about_current: 'current', about_link: 'disabled_link' 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module.exports = Router;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UserRouterMst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.js</w:t>
            </w:r>
          </w:p>
        </w:tc>
      </w:tr>
      <w:tr w:rsidR="0029250C" w:rsidRPr="00341CCE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Router = require('express').Router();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userController = require('../Controllers/UserControllerMst');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.get("/:id", userController.GetUserById)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.get("/", userController.GetUsers);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29250C" w:rsidRPr="00341CCE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module.exports = Router;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UserControllerMst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.js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path = require('path');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User = require('../Models/User');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userRepository = require(path.resolve(__dirname, '../Repositories/UserRepository'));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userRepo = new userRepository(path.resolve(__dirname, '../Data/Users.json'));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function pagination(items, page, per_page)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const startInd = (page - 1) * per_page;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const endInd = page * per_page;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return (items.slice(startInd, endInd));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function ToUserFriendlyDate(Users)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Users.forEach(element =&gt;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date = new Date(element.registeredAt);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element.registeredAt = date.toUTCString().replace('GMT', '');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return Users;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module.exports =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GetUsers(req, res)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page, per_page;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(req.query.per_page &amp;&amp; isNaN(req.query.per_page))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'per_page and page should be a number'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(req.query.page &amp;&amp; isNaN(req.query.page))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'page and per_page should be a number'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(!req.query.per_page)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per_page = 4;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if (parseInt(req.query.per_page) &gt; 10 || parseInt(req.query.per_page) &lt; 1)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'per_page should`n be more than 10 and less then 1'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per_page = parseInt(req.query.per_page);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(!req.query.page)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page = 1;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if (parseInt(req.query.page) &lt; 0)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'page should`n be less then 0'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page = parseInt(req.query.page);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Users = userRepo.getUsers();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Pag_Users = pagination(Users, page, per_page);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User_friendly = ToUserFriendlyDate(Pag_Users);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        res.status(200).render('users', { users: User_friendly, user_current: 'current', user_link: 'disabled_link'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GetUserById(req, res)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(isNaN(req.params.id))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'Wrong id' })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User = userRepo.getUserById(parseInt(req.params.id));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(User == null) {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res.status(404).send({ mess: 'No user with such id'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date = new Date(User.registeredAt);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User.registeredAt = date.toUTCString().replace('GMT', '');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res.status(200).render('user', { user: User, user_current: 'current' });</w:t>
            </w:r>
          </w:p>
          <w:p w:rsidR="00E90AEA" w:rsidRPr="00E90AEA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29250C" w:rsidRDefault="00E90AEA" w:rsidP="00E90AEA">
            <w:pPr>
              <w:widowControl w:val="0"/>
              <w:tabs>
                <w:tab w:val="left" w:pos="313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TourRouterMst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.js</w:t>
            </w:r>
          </w:p>
        </w:tc>
      </w:tr>
      <w:tr w:rsidR="0029250C" w:rsidRPr="00341CCE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express = require('express');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tourController = require('./../Controllers/TourControllerMst');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Router = express.Router();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Router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.get('/', tourController.GetTours)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.get("/new", tourController.NewTour)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.get('/:id', tourController.GetTourHandler, tourController.GetTourById)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.post('/', tourController.AddTour)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.post('/:id', tourController.GetTourHandler, tourController.DeleteTourById);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module.exports = Router;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TourControllerMst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js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path = require('path');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fs = require('fs');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TourRepository = require('./../Repositories/TourRepository');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tourRepo = new TourRepository('./Data/Tours.json');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tourProperty = Symbol('tour');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MediaRepository = require(path.resolve(__dirname, '../Repositories/MediaRepository'));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mediaRepo = new MediaRepository(path.resolve(__dirname, '../Data/Media'));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const Media = require('../Models/Media');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module.exports =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GetTours(req, res)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page;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(req.query.page &amp;&amp; isNaN(req.query.page))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res.status(400).send({ mess: 'page and per_page should be a number' 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return;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(!req.query.page)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page = 1;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page = parseInt(req.query.page);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per_page = 4;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class_prev;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class_next;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(page &gt; 1)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class_prev = "";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class_prev = "disabled_link";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        let Tours;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name = "";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(req.query.name)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Tours = tourRepo.GetToursByName(req.query.name);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name = req.query.name;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Tours = tourRepo.GetTours();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(page * per_page &lt; Tours.length)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class_next = "";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 else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class_next = "disabled_link";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max_page = Math.ceil(parseInt(Tours.length) / (per_page));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(max_page == 0)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max_page = 1;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res.render('tours',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tours: Tours.slice((page - 1) * per_page, page * per_page),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search_name: name, tour_current: 'current', next_page: page + 1,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previous_page: page - 1, page, class_prev, class_next, max_page, tour_link: 'disabled_link'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GetTourById(req, res, next)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res.render('tour', { tour: req[tourProperty], tour_current: 'current' });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NewTour(req, res)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res.render('add_tour');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DeleteTourById(req, res, next)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tourRepo.DeleteTour(req[tourProperty].id);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res.redirect('/tours');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AddTour(req, res, next)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let media_path = "";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(req.files['photo'])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const media_id = mediaRepo.AddMedia(req.files['photo']);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media_path = mediaRepo.GetMediaPathById(media_id);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req.body.media = media_path;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id = tourRepo.AddTour(req.body);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res.status(201);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res.redirect('/tours/' + id);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},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GetTourHandler(req, res, next)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const tour = tourRepo.GetTourById(parseInt(req.params.id));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if (tour)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req[tourProperty] = tour;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next();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else {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res.sendStatus(404);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};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about.mst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&lt;h1&gt;About&lt;/h1&gt;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&lt;p&gt;&lt;b&gt;Name&lt;/b&gt;: Klimchuk Nikita&lt;/p&gt;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&lt;p&gt;&lt;b&gt;E-mail&lt;/b&gt;: klimchuk_nik@gmail.com&lt;/p&gt;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&lt;p&gt;&lt;b&gt;About&lt;/b&gt;: You can use our site for searching, adding and deleting tours&lt;/p&gt;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</w:rPr>
              <w:t>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add_tour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.mst</w:t>
            </w:r>
          </w:p>
        </w:tc>
      </w:tr>
      <w:tr w:rsidR="0029250C" w:rsidTr="00341CCE">
        <w:tblPrEx>
          <w:tblCellMar>
            <w:top w:w="0" w:type="dxa"/>
            <w:bottom w:w="0" w:type="dxa"/>
          </w:tblCellMar>
        </w:tblPrEx>
        <w:trPr>
          <w:trHeight w:val="58"/>
        </w:trPr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&lt;form action="/tours/" method="POST" enctype="multipart/form-data" class="add_tour"&gt;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class="main_inputs"&gt;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Name:&lt;br&gt;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type="text" name="name" required&gt;&lt;br&gt;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Country:&lt;br&gt;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type="text" name="country" required&gt;&lt;br&gt;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Price:&lt;br&gt;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type="number" name="price" min=0 required&gt;&lt;br&gt;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Max tourists:&lt;br&gt;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type="number" name="maxTouristsCount" min=1 required&gt;&lt;br&gt;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Start date:&lt;br&gt;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class="date" type="date" name="startDate" max=2030 min=0 required&gt;&lt;br&gt;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class="photo" type="file" name="photo" value="Add file"&gt;&lt;br&gt;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class="add_tour_button"&gt;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class="button create" type="submit" value="Create"&gt;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&lt;/form&gt;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tabs>
                <w:tab w:val="left" w:pos="6492"/>
              </w:tabs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tour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class="tour_inf"&gt;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class="tour_img"&gt;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&lt;img class="tour_images" src="{{tour.media.path}}" alt="*Tour picture"&gt;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class="info"&gt;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&lt;h1&gt;Tour&lt;/h1&gt;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class="add"&gt;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&lt;p&gt;Name:&lt;br&gt;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&lt;em&gt;{{tour.name}}&lt;/em&gt;&lt;/p&gt;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&lt;p&gt;Country:&lt;br&gt;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&lt;em&gt;{{tour.country}}&lt;/em&gt;&lt;/p&gt;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&lt;p&gt;Price:&lt;br&gt;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&lt;em&gt;{{tour.price}}&lt;/em&gt;&lt;/p&gt;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&lt;p&gt;Max tourists:&lt;br&gt;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&lt;em&gt;{{tour.maxTouristsCount}}&lt;/em&gt;&lt;/p&gt;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&lt;p&gt;Start date:&lt;br&gt;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&lt;em&gt;{{tour.startDate}}&lt;/em&gt;&lt;/p&gt;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&lt;form action="/tours/{{tour.id}}" method="POST" 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class="button delete" type="submit" value="Delete"&gt;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&lt;/form&gt;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341CCE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tours</w:t>
            </w:r>
            <w:r w:rsidR="001B554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&lt;h1&gt;Tours&lt;/h1&gt;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&lt;form action="/tours?name={{search_name}}&amp;page={{page}}" method="GET"&gt;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    &lt;div&gt;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Name:&lt;br&gt;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type="text" name="name" value={{search_name}}&gt;&lt;br&gt;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class="button find" type="submit" value="Find"&gt;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class="search"&gt;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&lt;p&gt;Search for:&lt;/p&gt;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 class="search_name"&gt;{{search_name}}&lt;/p&gt;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class="items_table"&gt;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&lt;table border="1"&gt;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&lt;th&gt;NAME&lt;/th&gt;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&lt;th&gt;COUNTRY&lt;/th&gt;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{{#tours}}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&lt;tr&gt;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&lt;td&gt;&lt;a href="/tours/{{id}}"&gt;{{name}}&lt;/a&gt;&lt;/td&gt;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&lt;td&gt;{{country}}&lt;/td&gt;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{{/tours}}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{{^tours}}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&lt;tr&gt;&lt;td colspan=3 style="text-align: center;"&gt;There no tours with such name&lt;/td&gt;&lt;/tr&gt;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{{/tours}}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&lt;/table&gt;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class="button Goto" type="submit" value="Go to"&gt;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type="number" name="page" min=1 max={{max_page}}&gt;&lt;br&gt;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&lt;/form&gt;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class="pagination"&gt;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&lt;a href="/tours?page={{previous_page}}&amp;name={{search_name}}" class={{class_prev}}&gt;Previous&lt;/a&gt;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&lt;a class="page"&gt;{{page}}/{{max_page}}&lt;/a&gt;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&lt;a href="/tours?page={{next_page}}&amp;name={{search_name}}" class={{class_next}}&gt;Next&lt;/a&gt;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&lt;form action="/tours/new" method="GET"&gt;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&lt;input class="button create" type="submit" value="Create"&gt;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&lt;/form&gt;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class="home_page"&gt;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&lt;h1&gt;Travel gid&lt;/h1&gt;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 class="home_text"&gt;Travel with us&lt;/p&gt;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class="home_images"&gt;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&lt;img src="/images/home_pic.jpg" alt="*home img"/&gt;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&lt;h1&gt;User&lt;/h1&gt;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class="user"&gt;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class="user_img"&gt;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    &lt;img class="user_images" src="{{user.media.path}}" alt="User picture"&gt;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class="user_info"&gt;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&lt;p&gt;{{user.fullname}}&lt;/p&gt;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&lt;p&gt;({{user.login}}) {{user.registeredAt}}&lt;/p&gt;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&lt;p class="Bio"&gt; {{user.Bio}}&lt;/p&gt;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users.mst</w:t>
            </w:r>
          </w:p>
        </w:tc>
      </w:tr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&lt;!DOCTYPE 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&lt;html&gt;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{{&gt;head}}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&lt;body&gt;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{{&gt;header}}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&lt;h1&gt;Users&lt;/h1&gt;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&lt;div class="items_table"&gt;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&lt;table border="1"&gt;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&lt;th&gt;login&lt;/th&gt;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&lt;th&gt;fullname&lt;/th&gt;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&lt;th&gt;registered_at&lt;/th&gt;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{{#users}}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&lt;tr&gt;&lt;td&gt;&lt;a href="/users/{{id}}"&gt;{{login}}&lt;/a&gt;&lt;/td&gt;&lt;td&gt;&lt;a href="/users/{{id}}"&gt;{{fullname}}&lt;/a&gt;&lt;/td&gt;&lt;td&gt;{{registeredAt}}&lt;/td&gt;&lt;/tr&gt;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{{/users}}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&lt;/tr&gt;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&lt;/table&gt;  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&lt;/div&gt; 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{{&gt;footer}}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&lt;/body&gt;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&lt;/html&gt;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footer.mst</w:t>
            </w:r>
          </w:p>
        </w:tc>
      </w:tr>
      <w:tr w:rsidR="0029250C" w:rsidRPr="00341CCE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Pr="00E90AEA" w:rsidRDefault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sz w:val="16"/>
                <w:szCs w:val="16"/>
                <w:lang w:val="en-US"/>
              </w:rPr>
              <w:t>&lt;div class="footer"&gt;&lt;hr&gt;Tours 2021&lt;/div&gt;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head.mst</w:t>
            </w:r>
          </w:p>
        </w:tc>
      </w:tr>
      <w:tr w:rsidR="0029250C" w:rsidRPr="00E90AEA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&lt;head&gt;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&lt;title&gt;Tours&lt;/title&gt;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&lt;link rel="stylesheet" href="/stylesheets/style.css"&gt;   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&lt;/head&gt;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tbl>
      <w:tblPr>
        <w:tblW w:w="947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7"/>
      </w:tblGrid>
      <w:tr w:rsidR="0029250C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250C" w:rsidRDefault="001B5549">
            <w:pPr>
              <w:widowControl w:val="0"/>
              <w:suppressAutoHyphens w:val="0"/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header.mst</w:t>
            </w:r>
          </w:p>
        </w:tc>
      </w:tr>
      <w:tr w:rsidR="0029250C" w:rsidRPr="00E90AEA">
        <w:tblPrEx>
          <w:tblCellMar>
            <w:top w:w="0" w:type="dxa"/>
            <w:bottom w:w="0" w:type="dxa"/>
          </w:tblCellMar>
        </w:tblPrEx>
        <w:tc>
          <w:tcPr>
            <w:tcW w:w="9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&lt;div class="header"&gt;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&lt;img class="logo" src="/images/logo1.png" alt="logo"&gt; 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&lt;div class="menu"&gt;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&lt;nav&gt;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&lt;ul&gt;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&lt;li&gt; &lt;a href="/" class="{{home_link}}" class="{{index_current}}" &gt; Home &lt;/a&gt;&lt;/li&gt;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&lt;li&gt; &lt;a href="/users" class="{{user_link}}" class="{{user_current}}"&gt; Users &lt;/a&gt;&lt;/li&gt;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&lt;li&gt; &lt;a href="/tours" class="{{tour_link}}" class="{{tour_current}}"&gt; Tours &lt;/a&gt;&lt;/li&gt;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&lt;li&gt; &lt;a href="/about" class="{{about_link}}" class="{{about_current}}"&gt; About &lt;/a&gt;&lt;/li&gt;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&lt;/ul&gt;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&lt;/nav&gt;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&lt;/div&gt;</w:t>
            </w:r>
          </w:p>
          <w:p w:rsidR="00E90AEA" w:rsidRPr="00E90AEA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90AE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&lt;/div&gt;</w:t>
            </w:r>
          </w:p>
          <w:p w:rsidR="0029250C" w:rsidRDefault="00E90AEA" w:rsidP="00E90AEA">
            <w:pPr>
              <w:widowControl w:val="0"/>
              <w:suppressAutoHyphens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&lt;hr&gt;</w:t>
            </w:r>
          </w:p>
        </w:tc>
      </w:tr>
    </w:tbl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p w:rsidR="0029250C" w:rsidRDefault="0029250C">
      <w:pPr>
        <w:widowControl w:val="0"/>
        <w:suppressAutoHyphens w:val="0"/>
        <w:spacing w:line="240" w:lineRule="auto"/>
        <w:rPr>
          <w:color w:val="000000"/>
          <w:lang w:val="en-US"/>
        </w:rPr>
      </w:pPr>
    </w:p>
    <w:p w:rsidR="00E90AEA" w:rsidRDefault="00E90AEA">
      <w:pPr>
        <w:widowControl w:val="0"/>
        <w:suppressAutoHyphens w:val="0"/>
        <w:spacing w:line="240" w:lineRule="auto"/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br w:type="page"/>
      </w:r>
    </w:p>
    <w:p w:rsidR="0029250C" w:rsidRDefault="001B5549">
      <w:pPr>
        <w:widowControl w:val="0"/>
        <w:suppressAutoHyphens w:val="0"/>
        <w:spacing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lastRenderedPageBreak/>
        <w:t>Зображення всіх розроблених сторінок</w:t>
      </w:r>
    </w:p>
    <w:p w:rsidR="0029250C" w:rsidRDefault="00E90AEA">
      <w:pPr>
        <w:widowControl w:val="0"/>
        <w:suppressAutoHyphens w:val="0"/>
        <w:spacing w:line="240" w:lineRule="auto"/>
        <w:ind w:hanging="1418"/>
      </w:pPr>
      <w:r>
        <w:rPr>
          <w:noProof/>
          <w:lang w:eastAsia="ru-RU" w:bidi="ar-SA"/>
        </w:rPr>
        <w:drawing>
          <wp:inline distT="0" distB="0" distL="0" distR="0" wp14:anchorId="12803FE5" wp14:editId="404BCDC1">
            <wp:extent cx="7452360" cy="34526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20" r="73" b="8471"/>
                    <a:stretch/>
                  </pic:blipFill>
                  <pic:spPr bwMode="auto">
                    <a:xfrm>
                      <a:off x="0" y="0"/>
                      <a:ext cx="7466986" cy="345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EA" w:rsidRDefault="00E90AEA">
      <w:pPr>
        <w:widowControl w:val="0"/>
        <w:suppressAutoHyphens w:val="0"/>
        <w:spacing w:line="240" w:lineRule="auto"/>
        <w:ind w:hanging="1418"/>
      </w:pPr>
    </w:p>
    <w:p w:rsidR="0029250C" w:rsidRDefault="0029250C">
      <w:pPr>
        <w:widowControl w:val="0"/>
        <w:suppressAutoHyphens w:val="0"/>
        <w:spacing w:line="240" w:lineRule="auto"/>
        <w:ind w:left="-1418"/>
      </w:pPr>
    </w:p>
    <w:p w:rsidR="00E90AEA" w:rsidRDefault="00E90AEA">
      <w:pPr>
        <w:widowControl w:val="0"/>
        <w:suppressAutoHyphens w:val="0"/>
        <w:spacing w:line="240" w:lineRule="auto"/>
        <w:ind w:left="-1418"/>
      </w:pPr>
      <w:r>
        <w:rPr>
          <w:noProof/>
          <w:lang w:eastAsia="ru-RU" w:bidi="ar-SA"/>
        </w:rPr>
        <w:drawing>
          <wp:inline distT="0" distB="0" distL="0" distR="0" wp14:anchorId="6889ACD4" wp14:editId="29B6D920">
            <wp:extent cx="7421213" cy="2263140"/>
            <wp:effectExtent l="0" t="0" r="889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45" r="453" b="36582"/>
                    <a:stretch/>
                  </pic:blipFill>
                  <pic:spPr bwMode="auto">
                    <a:xfrm>
                      <a:off x="0" y="0"/>
                      <a:ext cx="7434075" cy="226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50C" w:rsidRDefault="0029250C">
      <w:pPr>
        <w:widowControl w:val="0"/>
        <w:suppressAutoHyphens w:val="0"/>
        <w:spacing w:line="240" w:lineRule="auto"/>
        <w:ind w:left="-1276"/>
      </w:pPr>
    </w:p>
    <w:p w:rsidR="00E90AEA" w:rsidRDefault="00E90AEA">
      <w:pPr>
        <w:widowControl w:val="0"/>
        <w:suppressAutoHyphens w:val="0"/>
        <w:spacing w:line="240" w:lineRule="auto"/>
        <w:ind w:left="-1276"/>
      </w:pPr>
      <w:r>
        <w:rPr>
          <w:noProof/>
          <w:lang w:eastAsia="ru-RU" w:bidi="ar-SA"/>
        </w:rPr>
        <w:lastRenderedPageBreak/>
        <w:drawing>
          <wp:inline distT="0" distB="0" distL="0" distR="0" wp14:anchorId="0DB48E50" wp14:editId="2D6C7AEF">
            <wp:extent cx="7148352" cy="34061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45" r="453" b="6222"/>
                    <a:stretch/>
                  </pic:blipFill>
                  <pic:spPr bwMode="auto">
                    <a:xfrm>
                      <a:off x="0" y="0"/>
                      <a:ext cx="7154602" cy="340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EA" w:rsidRDefault="00495F17">
      <w:pPr>
        <w:widowControl w:val="0"/>
        <w:suppressAutoHyphens w:val="0"/>
        <w:spacing w:line="240" w:lineRule="auto"/>
        <w:ind w:left="-1276"/>
      </w:pPr>
      <w:r>
        <w:rPr>
          <w:noProof/>
          <w:lang w:eastAsia="ru-RU" w:bidi="ar-SA"/>
        </w:rPr>
        <w:drawing>
          <wp:inline distT="0" distB="0" distL="0" distR="0" wp14:anchorId="4A568913" wp14:editId="300FCC61">
            <wp:extent cx="7134225" cy="47821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70" t="9278" r="11616" b="4422"/>
                    <a:stretch/>
                  </pic:blipFill>
                  <pic:spPr bwMode="auto">
                    <a:xfrm>
                      <a:off x="0" y="0"/>
                      <a:ext cx="7146157" cy="479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F17" w:rsidRDefault="00495F17">
      <w:pPr>
        <w:widowControl w:val="0"/>
        <w:suppressAutoHyphens w:val="0"/>
        <w:spacing w:line="240" w:lineRule="auto"/>
        <w:ind w:left="-1276"/>
      </w:pPr>
    </w:p>
    <w:p w:rsidR="0029250C" w:rsidRDefault="00495F17">
      <w:pPr>
        <w:widowControl w:val="0"/>
        <w:suppressAutoHyphens w:val="0"/>
        <w:spacing w:line="240" w:lineRule="auto"/>
        <w:ind w:hanging="1276"/>
      </w:pPr>
      <w:r>
        <w:rPr>
          <w:noProof/>
          <w:lang w:eastAsia="ru-RU" w:bidi="ar-SA"/>
        </w:rPr>
        <w:lastRenderedPageBreak/>
        <w:drawing>
          <wp:inline distT="0" distB="0" distL="0" distR="0" wp14:anchorId="0B5FC1D5" wp14:editId="191FD216">
            <wp:extent cx="7486840" cy="3543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58" r="-559" b="5828"/>
                    <a:stretch/>
                  </pic:blipFill>
                  <pic:spPr bwMode="auto">
                    <a:xfrm>
                      <a:off x="0" y="0"/>
                      <a:ext cx="7498505" cy="354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EA" w:rsidRDefault="00E90AEA">
      <w:pPr>
        <w:widowControl w:val="0"/>
        <w:suppressAutoHyphens w:val="0"/>
        <w:spacing w:line="240" w:lineRule="auto"/>
        <w:ind w:hanging="1276"/>
      </w:pPr>
    </w:p>
    <w:p w:rsidR="00E90AEA" w:rsidRDefault="00495F17">
      <w:pPr>
        <w:widowControl w:val="0"/>
        <w:suppressAutoHyphens w:val="0"/>
        <w:spacing w:line="240" w:lineRule="auto"/>
        <w:ind w:hanging="1276"/>
      </w:pPr>
      <w:r>
        <w:rPr>
          <w:noProof/>
          <w:lang w:eastAsia="ru-RU" w:bidi="ar-SA"/>
        </w:rPr>
        <w:drawing>
          <wp:inline distT="0" distB="0" distL="0" distR="0" wp14:anchorId="1BDC89CE" wp14:editId="0344A26A">
            <wp:extent cx="7374739" cy="3409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9558" r="-874" b="7515"/>
                    <a:stretch/>
                  </pic:blipFill>
                  <pic:spPr bwMode="auto">
                    <a:xfrm>
                      <a:off x="0" y="0"/>
                      <a:ext cx="7382685" cy="341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EA" w:rsidRDefault="00E90AEA">
      <w:pPr>
        <w:widowControl w:val="0"/>
        <w:suppressAutoHyphens w:val="0"/>
        <w:spacing w:line="240" w:lineRule="auto"/>
        <w:ind w:hanging="1276"/>
      </w:pPr>
    </w:p>
    <w:p w:rsidR="00E90AEA" w:rsidRDefault="00E90AEA">
      <w:pPr>
        <w:widowControl w:val="0"/>
        <w:suppressAutoHyphens w:val="0"/>
        <w:spacing w:line="240" w:lineRule="auto"/>
        <w:ind w:hanging="1276"/>
      </w:pPr>
      <w:r>
        <w:rPr>
          <w:noProof/>
          <w:lang w:eastAsia="ru-RU" w:bidi="ar-SA"/>
        </w:rPr>
        <w:lastRenderedPageBreak/>
        <w:drawing>
          <wp:inline distT="0" distB="0" distL="0" distR="0" wp14:anchorId="72504497" wp14:editId="76304AD6">
            <wp:extent cx="7261860" cy="34742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45" r="326" b="5772"/>
                    <a:stretch/>
                  </pic:blipFill>
                  <pic:spPr bwMode="auto">
                    <a:xfrm>
                      <a:off x="0" y="0"/>
                      <a:ext cx="7274824" cy="348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AEA" w:rsidRDefault="00E90AEA">
      <w:pPr>
        <w:widowControl w:val="0"/>
        <w:suppressAutoHyphens w:val="0"/>
        <w:spacing w:line="240" w:lineRule="auto"/>
        <w:ind w:hanging="1276"/>
      </w:pPr>
    </w:p>
    <w:p w:rsidR="00E90AEA" w:rsidRDefault="00E90AEA">
      <w:pPr>
        <w:widowControl w:val="0"/>
        <w:suppressAutoHyphens w:val="0"/>
        <w:spacing w:line="240" w:lineRule="auto"/>
        <w:ind w:hanging="1276"/>
      </w:pPr>
      <w:r>
        <w:rPr>
          <w:noProof/>
          <w:lang w:eastAsia="ru-RU" w:bidi="ar-SA"/>
        </w:rPr>
        <w:drawing>
          <wp:inline distT="0" distB="0" distL="0" distR="0" wp14:anchorId="799FC290" wp14:editId="001175E3">
            <wp:extent cx="7307820" cy="32537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670" b="11169"/>
                    <a:stretch/>
                  </pic:blipFill>
                  <pic:spPr bwMode="auto">
                    <a:xfrm>
                      <a:off x="0" y="0"/>
                      <a:ext cx="7312444" cy="325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50C" w:rsidRDefault="0029250C">
      <w:pPr>
        <w:widowControl w:val="0"/>
        <w:suppressAutoHyphens w:val="0"/>
        <w:spacing w:line="240" w:lineRule="auto"/>
        <w:ind w:left="-1134"/>
      </w:pPr>
    </w:p>
    <w:p w:rsidR="00E90AEA" w:rsidRDefault="00E90AEA">
      <w:pPr>
        <w:widowControl w:val="0"/>
        <w:suppressAutoHyphens w:val="0"/>
        <w:spacing w:line="240" w:lineRule="auto"/>
        <w:ind w:left="-1134"/>
      </w:pPr>
      <w:r>
        <w:rPr>
          <w:noProof/>
          <w:lang w:eastAsia="ru-RU" w:bidi="ar-SA"/>
        </w:rPr>
        <w:lastRenderedPageBreak/>
        <w:drawing>
          <wp:inline distT="0" distB="0" distL="0" distR="0" wp14:anchorId="0CEA91B2" wp14:editId="632081C3">
            <wp:extent cx="7159909" cy="33528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46" r="327" b="8471"/>
                    <a:stretch/>
                  </pic:blipFill>
                  <pic:spPr bwMode="auto">
                    <a:xfrm>
                      <a:off x="0" y="0"/>
                      <a:ext cx="7166995" cy="33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50C" w:rsidRDefault="0029250C">
      <w:pPr>
        <w:pageBreakBefore/>
        <w:widowControl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9250C" w:rsidRDefault="0029250C">
      <w:pPr>
        <w:rPr>
          <w:rFonts w:ascii="Times New Roman" w:hAnsi="Times New Roman" w:cs="Times New Roman"/>
          <w:vanish/>
          <w:color w:val="000000"/>
          <w:sz w:val="32"/>
          <w:szCs w:val="32"/>
        </w:rPr>
      </w:pPr>
    </w:p>
    <w:p w:rsidR="0029250C" w:rsidRDefault="001B5549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Висновки</w:t>
      </w:r>
    </w:p>
    <w:p w:rsidR="0029250C" w:rsidRDefault="001B5549">
      <w:pPr>
        <w:suppressAutoHyphens w:val="0"/>
        <w:spacing w:line="240" w:lineRule="auto"/>
        <w:ind w:firstLine="709"/>
        <w:textAlignment w:val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навчилися створювати веб-сайт, що надає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CRUD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 до ресурсів веб-сервера.</w:t>
      </w:r>
    </w:p>
    <w:p w:rsidR="0029250C" w:rsidRDefault="001B5549">
      <w:pPr>
        <w:suppressAutoHyphens w:val="0"/>
        <w:spacing w:line="240" w:lineRule="auto"/>
        <w:ind w:firstLine="709"/>
        <w:textAlignment w:val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Ознайомились із шаблонізаторами веб-сторінок для генерації контенту. Навчились створювати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-форми для взаємодії користувача із веб-сайтом та обробляти на сервері внесені користувачем дані.</w:t>
      </w:r>
    </w:p>
    <w:p w:rsidR="0029250C" w:rsidRDefault="001B5549">
      <w:pPr>
        <w:suppressAutoHyphens w:val="0"/>
        <w:spacing w:line="240" w:lineRule="auto"/>
        <w:ind w:firstLine="709"/>
        <w:textAlignment w:val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Був налаштований express-swagger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-generator, body-parser, busboy-body-parser. Також використовувався nodemon.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</w:p>
    <w:p w:rsidR="0029250C" w:rsidRDefault="0029250C">
      <w:pPr>
        <w:suppressAutoHyphens w:val="0"/>
        <w:spacing w:line="240" w:lineRule="auto"/>
        <w:ind w:firstLine="709"/>
        <w:jc w:val="both"/>
        <w:textAlignment w:val="auto"/>
        <w:rPr>
          <w:color w:val="000000"/>
          <w:lang w:val="en-US"/>
        </w:rPr>
      </w:pPr>
    </w:p>
    <w:p w:rsidR="0029250C" w:rsidRDefault="0029250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29250C">
      <w:pgSz w:w="12240" w:h="15840"/>
      <w:pgMar w:top="1133" w:right="1133" w:bottom="1133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549" w:rsidRDefault="001B5549">
      <w:pPr>
        <w:spacing w:line="240" w:lineRule="auto"/>
      </w:pPr>
      <w:r>
        <w:separator/>
      </w:r>
    </w:p>
  </w:endnote>
  <w:endnote w:type="continuationSeparator" w:id="0">
    <w:p w:rsidR="001B5549" w:rsidRDefault="001B5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default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549" w:rsidRDefault="001B5549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1B5549" w:rsidRDefault="001B5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033B"/>
    <w:multiLevelType w:val="multilevel"/>
    <w:tmpl w:val="4F62D52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4EF71833"/>
    <w:multiLevelType w:val="multilevel"/>
    <w:tmpl w:val="195C1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14C2161"/>
    <w:multiLevelType w:val="multilevel"/>
    <w:tmpl w:val="975C3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7261614"/>
    <w:multiLevelType w:val="multilevel"/>
    <w:tmpl w:val="54D27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91C4AF5"/>
    <w:multiLevelType w:val="multilevel"/>
    <w:tmpl w:val="B344E9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1AD7304"/>
    <w:multiLevelType w:val="multilevel"/>
    <w:tmpl w:val="5CDE14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56E0B18"/>
    <w:multiLevelType w:val="multilevel"/>
    <w:tmpl w:val="A822C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29250C"/>
    <w:rsid w:val="001B5549"/>
    <w:rsid w:val="0029250C"/>
    <w:rsid w:val="002E1FEB"/>
    <w:rsid w:val="00341CCE"/>
    <w:rsid w:val="00495F17"/>
    <w:rsid w:val="00E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490451-AD89-4B50-996D-19DAD297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/>
      <w:suppressAutoHyphens/>
      <w:spacing w:line="276" w:lineRule="auto"/>
    </w:pPr>
  </w:style>
  <w:style w:type="paragraph" w:styleId="1">
    <w:name w:val="heading 1"/>
    <w:basedOn w:val="a"/>
    <w:next w:val="a"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a"/>
    <w:next w:val="a"/>
    <w:pPr>
      <w:keepNext/>
      <w:keepLines/>
      <w:spacing w:after="60" w:line="240" w:lineRule="auto"/>
    </w:pPr>
    <w:rPr>
      <w:sz w:val="52"/>
      <w:szCs w:val="52"/>
    </w:rPr>
  </w:style>
  <w:style w:type="paragraph" w:styleId="a6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styleId="a7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  <w:szCs w:val="28"/>
    </w:r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a8">
    <w:name w:val="List Paragraph"/>
    <w:basedOn w:val="a"/>
    <w:pPr>
      <w:ind w:left="720"/>
    </w:pPr>
    <w:rPr>
      <w:rFonts w:cs="Mangal"/>
      <w:szCs w:val="20"/>
    </w:rPr>
  </w:style>
  <w:style w:type="paragraph" w:styleId="a9">
    <w:name w:val="header"/>
    <w:basedOn w:val="a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a">
    <w:name w:val="Верхний колонтитул Знак"/>
    <w:basedOn w:val="a0"/>
    <w:rPr>
      <w:rFonts w:cs="Mangal"/>
      <w:szCs w:val="20"/>
    </w:rPr>
  </w:style>
  <w:style w:type="paragraph" w:styleId="ab">
    <w:name w:val="footer"/>
    <w:basedOn w:val="a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c">
    <w:name w:val="Нижний колонтитул Знак"/>
    <w:basedOn w:val="a0"/>
    <w:rPr>
      <w:rFonts w:cs="Mangal"/>
      <w:szCs w:val="20"/>
    </w:rPr>
  </w:style>
  <w:style w:type="paragraph" w:styleId="ad">
    <w:name w:val="Normal (Web)"/>
    <w:basedOn w:val="a"/>
    <w:pPr>
      <w:suppressAutoHyphens w:val="0"/>
      <w:spacing w:before="100" w:after="100" w:line="240" w:lineRule="auto"/>
      <w:textAlignment w:val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e">
    <w:name w:val="Hyperlink"/>
    <w:basedOn w:val="a0"/>
    <w:rPr>
      <w:color w:val="0000FF"/>
      <w:u w:val="single"/>
    </w:rPr>
  </w:style>
  <w:style w:type="character" w:styleId="af">
    <w:name w:val="Strong"/>
    <w:basedOn w:val="a0"/>
    <w:rPr>
      <w:b/>
      <w:bCs/>
    </w:rPr>
  </w:style>
  <w:style w:type="character" w:styleId="HTML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0"/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ljs-attr">
    <w:name w:val="hljs-attr"/>
    <w:basedOn w:val="a0"/>
  </w:style>
  <w:style w:type="character" w:customStyle="1" w:styleId="hljs-literal">
    <w:name w:val="hljs-literal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hljs-builtin">
    <w:name w:val="hljs-built_i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2DG6203-fA1SlSZpLkHdle3x3Zbi_S98gDHmcPRR1oc/edit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progbase.herokuapp.com/modules/webprogbase/tasks/lab2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3230</Words>
  <Characters>18416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Zirko Patrick</dc:creator>
  <cp:lastModifiedBy>Zirko Patrick</cp:lastModifiedBy>
  <cp:revision>4</cp:revision>
  <dcterms:created xsi:type="dcterms:W3CDTF">2021-05-14T19:47:00Z</dcterms:created>
  <dcterms:modified xsi:type="dcterms:W3CDTF">2021-05-14T19:51:00Z</dcterms:modified>
</cp:coreProperties>
</file>